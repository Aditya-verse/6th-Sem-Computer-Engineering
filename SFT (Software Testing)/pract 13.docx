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76D" w:rsidRDefault="009D14AB">
      <w:pPr>
        <w:spacing w:after="0"/>
        <w:jc w:val="center"/>
        <w:rPr>
          <w:b/>
          <w:sz w:val="28"/>
        </w:rPr>
      </w:pPr>
      <w:r>
        <w:rPr>
          <w:b/>
          <w:sz w:val="28"/>
        </w:rPr>
        <w:t>Practical No.13</w:t>
      </w:r>
    </w:p>
    <w:p w:rsidR="0030476D" w:rsidRDefault="0030476D">
      <w:pPr>
        <w:spacing w:after="0"/>
        <w:rPr>
          <w:b/>
          <w:sz w:val="24"/>
        </w:rPr>
      </w:pPr>
    </w:p>
    <w:tbl>
      <w:tblPr>
        <w:tblpPr w:leftFromText="180" w:rightFromText="180" w:vertAnchor="page" w:horzAnchor="margin" w:tblpXSpec="center" w:tblpY="3853"/>
        <w:tblW w:w="10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07"/>
        <w:gridCol w:w="1750"/>
        <w:gridCol w:w="2864"/>
        <w:gridCol w:w="1719"/>
        <w:gridCol w:w="1710"/>
        <w:gridCol w:w="1080"/>
      </w:tblGrid>
      <w:tr w:rsidR="00414D26" w:rsidTr="00414D26">
        <w:trPr>
          <w:trHeight w:val="469"/>
        </w:trPr>
        <w:tc>
          <w:tcPr>
            <w:tcW w:w="1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414D26" w:rsidRDefault="00414D26" w:rsidP="00414D26">
            <w:pPr>
              <w:spacing w:after="0" w:line="240" w:lineRule="auto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Test Case Id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414D26" w:rsidRDefault="00414D26" w:rsidP="00414D26">
            <w:pPr>
              <w:spacing w:after="0" w:line="240" w:lineRule="auto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 xml:space="preserve">Objective </w:t>
            </w:r>
          </w:p>
        </w:tc>
        <w:tc>
          <w:tcPr>
            <w:tcW w:w="2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414D26" w:rsidRDefault="00414D26" w:rsidP="00414D26">
            <w:pPr>
              <w:spacing w:after="0" w:line="240" w:lineRule="auto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Test Steps Input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414D26" w:rsidRDefault="00414D26" w:rsidP="00414D26">
            <w:pPr>
              <w:spacing w:after="0" w:line="240" w:lineRule="auto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Expected Result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414D26" w:rsidRDefault="00414D26" w:rsidP="00414D26">
            <w:pPr>
              <w:spacing w:after="0" w:line="240" w:lineRule="auto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Actual Result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414D26" w:rsidRDefault="00414D26" w:rsidP="00414D26">
            <w:pPr>
              <w:spacing w:after="0" w:line="240" w:lineRule="auto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Status</w:t>
            </w:r>
          </w:p>
        </w:tc>
      </w:tr>
      <w:tr w:rsidR="00414D26" w:rsidTr="00414D26">
        <w:trPr>
          <w:trHeight w:val="503"/>
        </w:trPr>
        <w:tc>
          <w:tcPr>
            <w:tcW w:w="1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hideMark/>
          </w:tcPr>
          <w:p w:rsidR="00414D26" w:rsidRDefault="00414D26" w:rsidP="00414D26">
            <w:pPr>
              <w:spacing w:after="0" w:line="240" w:lineRule="auto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Tc_01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hideMark/>
          </w:tcPr>
          <w:p w:rsidR="00414D26" w:rsidRDefault="00414D26" w:rsidP="00414D26">
            <w:pPr>
              <w:spacing w:after="0" w:line="240" w:lineRule="auto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Verify save as using.java </w:t>
            </w:r>
          </w:p>
        </w:tc>
        <w:tc>
          <w:tcPr>
            <w:tcW w:w="2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hideMark/>
          </w:tcPr>
          <w:p w:rsidR="00414D26" w:rsidRDefault="00414D26" w:rsidP="00414D26">
            <w:pPr>
              <w:spacing w:after="0" w:line="240" w:lineRule="auto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Click save as </w:t>
            </w:r>
            <w:r>
              <w:rPr>
                <w:sz w:val="28"/>
                <w:szCs w:val="24"/>
              </w:rPr>
              <w:sym w:font="Wingdings" w:char="F0E0"/>
            </w:r>
            <w:r>
              <w:rPr>
                <w:sz w:val="28"/>
                <w:szCs w:val="24"/>
              </w:rPr>
              <w:t xml:space="preserve"> click on name </w:t>
            </w:r>
            <w:r>
              <w:rPr>
                <w:sz w:val="28"/>
                <w:szCs w:val="24"/>
              </w:rPr>
              <w:sym w:font="Wingdings" w:char="F0E0"/>
            </w:r>
            <w:r>
              <w:rPr>
                <w:sz w:val="28"/>
                <w:szCs w:val="24"/>
              </w:rPr>
              <w:t xml:space="preserve"> type name + .java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hideMark/>
          </w:tcPr>
          <w:p w:rsidR="00414D26" w:rsidRDefault="00414D26" w:rsidP="00414D26">
            <w:pPr>
              <w:spacing w:after="0" w:line="240" w:lineRule="auto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File should be saved 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hideMark/>
          </w:tcPr>
          <w:p w:rsidR="00414D26" w:rsidRDefault="00414D26" w:rsidP="00414D26">
            <w:pPr>
              <w:spacing w:after="0" w:line="240" w:lineRule="auto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File saved.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414D26" w:rsidRDefault="00414D26" w:rsidP="00414D26">
            <w:pPr>
              <w:spacing w:after="0" w:line="240" w:lineRule="auto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Pass</w:t>
            </w:r>
          </w:p>
          <w:p w:rsidR="00414D26" w:rsidRDefault="00414D26" w:rsidP="00414D26">
            <w:pPr>
              <w:spacing w:after="0" w:line="240" w:lineRule="auto"/>
              <w:rPr>
                <w:sz w:val="28"/>
                <w:szCs w:val="24"/>
              </w:rPr>
            </w:pPr>
          </w:p>
        </w:tc>
      </w:tr>
      <w:tr w:rsidR="00414D26" w:rsidTr="00414D26">
        <w:trPr>
          <w:trHeight w:val="503"/>
        </w:trPr>
        <w:tc>
          <w:tcPr>
            <w:tcW w:w="1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414D26" w:rsidRDefault="00414D26" w:rsidP="00414D26">
            <w:pPr>
              <w:spacing w:after="0" w:line="240" w:lineRule="auto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Tc_02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414D26" w:rsidRDefault="00414D26" w:rsidP="00414D26">
            <w:pPr>
              <w:spacing w:after="0" w:line="240" w:lineRule="auto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Verify “Save as” option by saving an existing file into another directory.</w:t>
            </w:r>
          </w:p>
        </w:tc>
        <w:tc>
          <w:tcPr>
            <w:tcW w:w="2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414D26" w:rsidRDefault="00414D26" w:rsidP="00414D26">
            <w:pPr>
              <w:spacing w:after="0" w:line="240" w:lineRule="auto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Click save as </w:t>
            </w:r>
            <w:r>
              <w:rPr>
                <w:sz w:val="28"/>
                <w:szCs w:val="24"/>
              </w:rPr>
              <w:sym w:font="Wingdings" w:char="F0E0"/>
            </w:r>
            <w:r>
              <w:rPr>
                <w:sz w:val="28"/>
                <w:szCs w:val="24"/>
              </w:rPr>
              <w:t xml:space="preserve"> click on name </w:t>
            </w:r>
            <w:r>
              <w:rPr>
                <w:sz w:val="28"/>
                <w:szCs w:val="24"/>
              </w:rPr>
              <w:sym w:font="Wingdings" w:char="F0E0"/>
            </w:r>
            <w:r>
              <w:rPr>
                <w:sz w:val="28"/>
                <w:szCs w:val="24"/>
              </w:rPr>
              <w:t xml:space="preserve"> type name + .pdf</w:t>
            </w:r>
          </w:p>
          <w:p w:rsidR="00414D26" w:rsidRDefault="00414D26" w:rsidP="00414D26">
            <w:pPr>
              <w:spacing w:after="0" w:line="240" w:lineRule="auto"/>
              <w:rPr>
                <w:sz w:val="28"/>
                <w:szCs w:val="24"/>
              </w:rPr>
            </w:pPr>
          </w:p>
          <w:p w:rsidR="00414D26" w:rsidRDefault="00414D26" w:rsidP="00414D26">
            <w:pPr>
              <w:spacing w:after="0" w:line="240" w:lineRule="auto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Select the D: drive to save the file.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414D26" w:rsidRDefault="00414D26" w:rsidP="00414D26">
            <w:pPr>
              <w:spacing w:after="0" w:line="240" w:lineRule="auto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File should</w:t>
            </w:r>
            <w:bookmarkStart w:id="0" w:name="_GoBack"/>
            <w:bookmarkEnd w:id="0"/>
            <w:r>
              <w:rPr>
                <w:sz w:val="28"/>
                <w:szCs w:val="24"/>
              </w:rPr>
              <w:t xml:space="preserve"> be saved successfully.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414D26" w:rsidRDefault="00414D26" w:rsidP="00414D26">
            <w:pPr>
              <w:spacing w:after="0" w:line="240" w:lineRule="auto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File Saved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414D26" w:rsidRDefault="00414D26" w:rsidP="00414D26">
            <w:pPr>
              <w:spacing w:after="0" w:line="240" w:lineRule="auto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Pass</w:t>
            </w:r>
          </w:p>
        </w:tc>
      </w:tr>
      <w:tr w:rsidR="00414D26" w:rsidTr="00414D26">
        <w:trPr>
          <w:trHeight w:val="503"/>
        </w:trPr>
        <w:tc>
          <w:tcPr>
            <w:tcW w:w="1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hideMark/>
          </w:tcPr>
          <w:p w:rsidR="00414D26" w:rsidRDefault="00414D26" w:rsidP="00414D26">
            <w:pPr>
              <w:spacing w:after="0" w:line="240" w:lineRule="auto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Tc_03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hideMark/>
          </w:tcPr>
          <w:p w:rsidR="00414D26" w:rsidRDefault="00414D26" w:rsidP="00414D26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Validate “Save as” option by saving the file, using the same name of the existing file</w:t>
            </w:r>
          </w:p>
        </w:tc>
        <w:tc>
          <w:tcPr>
            <w:tcW w:w="2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414D26" w:rsidRDefault="00414D26" w:rsidP="00414D26">
            <w:pPr>
              <w:spacing w:after="0" w:line="240" w:lineRule="auto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Click save as </w:t>
            </w:r>
            <w:r>
              <w:rPr>
                <w:sz w:val="28"/>
                <w:szCs w:val="24"/>
              </w:rPr>
              <w:sym w:font="Wingdings" w:char="F0E0"/>
            </w:r>
            <w:r>
              <w:rPr>
                <w:sz w:val="28"/>
                <w:szCs w:val="24"/>
              </w:rPr>
              <w:t xml:space="preserve"> click on name </w:t>
            </w:r>
            <w:r>
              <w:rPr>
                <w:sz w:val="28"/>
                <w:szCs w:val="24"/>
              </w:rPr>
              <w:sym w:font="Wingdings" w:char="F0E0"/>
            </w:r>
            <w:r>
              <w:rPr>
                <w:sz w:val="28"/>
                <w:szCs w:val="24"/>
              </w:rPr>
              <w:t xml:space="preserve"> </w:t>
            </w:r>
          </w:p>
          <w:p w:rsidR="00414D26" w:rsidRDefault="00414D26" w:rsidP="00414D26">
            <w:pPr>
              <w:spacing w:after="0" w:line="240" w:lineRule="auto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type Doc1.pdf</w:t>
            </w:r>
          </w:p>
          <w:p w:rsidR="00414D26" w:rsidRDefault="00414D26" w:rsidP="00414D26">
            <w:pPr>
              <w:spacing w:after="0" w:line="240" w:lineRule="auto"/>
              <w:rPr>
                <w:sz w:val="28"/>
                <w:szCs w:val="24"/>
              </w:rPr>
            </w:pPr>
          </w:p>
          <w:p w:rsidR="00414D26" w:rsidRDefault="00414D26" w:rsidP="00414D26">
            <w:pPr>
              <w:spacing w:after="0" w:line="240" w:lineRule="auto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existing file name </w:t>
            </w:r>
            <w:r>
              <w:rPr>
                <w:sz w:val="28"/>
                <w:szCs w:val="24"/>
              </w:rPr>
              <w:sym w:font="Wingdings" w:char="F0E0"/>
            </w:r>
          </w:p>
          <w:p w:rsidR="00414D26" w:rsidRDefault="00414D26" w:rsidP="00414D26">
            <w:pPr>
              <w:spacing w:after="0" w:line="240" w:lineRule="auto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Doc1.pdf</w:t>
            </w:r>
          </w:p>
          <w:p w:rsidR="00414D26" w:rsidRDefault="00414D26" w:rsidP="00414D2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hideMark/>
          </w:tcPr>
          <w:p w:rsidR="00414D26" w:rsidRDefault="00414D26" w:rsidP="00414D26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The error should be shown:</w:t>
            </w:r>
          </w:p>
          <w:p w:rsidR="00414D26" w:rsidRDefault="00414D26" w:rsidP="00414D26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File name is already exists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hideMark/>
          </w:tcPr>
          <w:p w:rsidR="00414D26" w:rsidRDefault="00414D26" w:rsidP="00414D26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The Error message  shown 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414D26" w:rsidRDefault="00414D26" w:rsidP="00414D26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Pass</w:t>
            </w:r>
          </w:p>
          <w:p w:rsidR="00414D26" w:rsidRDefault="00414D26" w:rsidP="00414D26">
            <w:pPr>
              <w:spacing w:after="0" w:line="240" w:lineRule="auto"/>
              <w:rPr>
                <w:sz w:val="28"/>
              </w:rPr>
            </w:pPr>
          </w:p>
        </w:tc>
      </w:tr>
      <w:tr w:rsidR="00414D26" w:rsidTr="00414D26">
        <w:trPr>
          <w:trHeight w:val="593"/>
        </w:trPr>
        <w:tc>
          <w:tcPr>
            <w:tcW w:w="1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414D26" w:rsidRDefault="00414D26" w:rsidP="00414D26">
            <w:pPr>
              <w:spacing w:after="0" w:line="240" w:lineRule="auto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Tc_04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414D26" w:rsidRDefault="00414D26" w:rsidP="00414D26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Validate the “save as” option by including  multiple special operator</w:t>
            </w:r>
          </w:p>
        </w:tc>
        <w:tc>
          <w:tcPr>
            <w:tcW w:w="2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414D26" w:rsidRDefault="00414D26" w:rsidP="00414D26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Click save as </w:t>
            </w:r>
            <w:r>
              <w:rPr>
                <w:sz w:val="28"/>
              </w:rPr>
              <w:sym w:font="Wingdings" w:char="F0E0"/>
            </w:r>
            <w:r>
              <w:rPr>
                <w:sz w:val="28"/>
              </w:rPr>
              <w:t xml:space="preserve"> </w:t>
            </w:r>
          </w:p>
          <w:p w:rsidR="00414D26" w:rsidRDefault="00414D26" w:rsidP="00414D26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Type</w:t>
            </w:r>
            <w:r>
              <w:rPr>
                <w:sz w:val="28"/>
              </w:rPr>
              <w:sym w:font="Wingdings" w:char="F0E0"/>
            </w:r>
            <w:r>
              <w:rPr>
                <w:sz w:val="28"/>
              </w:rPr>
              <w:t xml:space="preserve"> word@#$%.doc</w:t>
            </w:r>
          </w:p>
        </w:tc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414D26" w:rsidRDefault="00414D26" w:rsidP="00414D26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The Error should be </w:t>
            </w:r>
            <w:proofErr w:type="gramStart"/>
            <w:r>
              <w:rPr>
                <w:sz w:val="28"/>
              </w:rPr>
              <w:t>shown :</w:t>
            </w:r>
            <w:proofErr w:type="gramEnd"/>
          </w:p>
          <w:p w:rsidR="00414D26" w:rsidRDefault="00414D26" w:rsidP="00414D26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Special operators error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414D26" w:rsidRDefault="00414D26" w:rsidP="00414D26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The file cannot be saved</w:t>
            </w:r>
          </w:p>
        </w:tc>
        <w:tc>
          <w:tcPr>
            <w:tcW w:w="1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414D26" w:rsidRDefault="00414D26" w:rsidP="00414D26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pass</w:t>
            </w:r>
          </w:p>
        </w:tc>
      </w:tr>
    </w:tbl>
    <w:p w:rsidR="0030476D" w:rsidRDefault="009D14AB">
      <w:pPr>
        <w:spacing w:after="0"/>
        <w:rPr>
          <w:b/>
          <w:sz w:val="24"/>
        </w:rPr>
      </w:pPr>
      <w:r w:rsidRPr="004242E7">
        <w:rPr>
          <w:b/>
          <w:sz w:val="32"/>
        </w:rPr>
        <w:t>Q.1] what are the key components that should be tested in the notepad application?</w:t>
      </w:r>
    </w:p>
    <w:p w:rsidR="0030476D" w:rsidRDefault="0030476D">
      <w:pPr>
        <w:spacing w:after="0"/>
        <w:rPr>
          <w:b/>
          <w:sz w:val="24"/>
        </w:rPr>
      </w:pPr>
    </w:p>
    <w:p w:rsidR="0030476D" w:rsidRDefault="0030476D">
      <w:pPr>
        <w:spacing w:after="0"/>
        <w:rPr>
          <w:b/>
          <w:sz w:val="24"/>
        </w:rPr>
      </w:pPr>
    </w:p>
    <w:p w:rsidR="00414D26" w:rsidRDefault="00414D26">
      <w:pPr>
        <w:spacing w:after="0"/>
        <w:rPr>
          <w:b/>
          <w:sz w:val="24"/>
        </w:rPr>
      </w:pPr>
    </w:p>
    <w:p w:rsidR="00414D26" w:rsidRDefault="00414D26" w:rsidP="00414D26">
      <w:pPr>
        <w:tabs>
          <w:tab w:val="left" w:pos="1571"/>
        </w:tabs>
        <w:rPr>
          <w:sz w:val="24"/>
        </w:rPr>
      </w:pPr>
    </w:p>
    <w:p w:rsidR="00414D26" w:rsidRDefault="00414D26" w:rsidP="00414D26">
      <w:pPr>
        <w:tabs>
          <w:tab w:val="left" w:pos="1571"/>
        </w:tabs>
        <w:rPr>
          <w:sz w:val="24"/>
        </w:rPr>
      </w:pPr>
    </w:p>
    <w:p w:rsidR="00414D26" w:rsidRDefault="00414D26" w:rsidP="00414D26">
      <w:pPr>
        <w:tabs>
          <w:tab w:val="left" w:pos="1571"/>
        </w:tabs>
        <w:rPr>
          <w:sz w:val="24"/>
        </w:rPr>
      </w:pPr>
    </w:p>
    <w:p w:rsidR="00414D26" w:rsidRPr="00414D26" w:rsidRDefault="00414D26" w:rsidP="00414D26">
      <w:pPr>
        <w:tabs>
          <w:tab w:val="left" w:pos="1571"/>
        </w:tabs>
        <w:rPr>
          <w:sz w:val="24"/>
        </w:rPr>
      </w:pPr>
    </w:p>
    <w:p w:rsidR="00414D26" w:rsidRPr="00414D26" w:rsidRDefault="00414D26" w:rsidP="00414D26">
      <w:pPr>
        <w:rPr>
          <w:sz w:val="24"/>
        </w:rPr>
      </w:pPr>
    </w:p>
    <w:p w:rsidR="00414D26" w:rsidRPr="00414D26" w:rsidRDefault="00414D26" w:rsidP="00414D26">
      <w:pPr>
        <w:rPr>
          <w:sz w:val="24"/>
        </w:rPr>
      </w:pPr>
    </w:p>
    <w:p w:rsidR="00414D26" w:rsidRPr="00414D26" w:rsidRDefault="00414D26" w:rsidP="00414D26">
      <w:pPr>
        <w:rPr>
          <w:sz w:val="24"/>
        </w:rPr>
      </w:pPr>
    </w:p>
    <w:p w:rsidR="0002149C" w:rsidRPr="004242E7" w:rsidRDefault="0002149C" w:rsidP="00414D26">
      <w:pPr>
        <w:rPr>
          <w:b/>
          <w:sz w:val="32"/>
        </w:rPr>
      </w:pPr>
      <w:r w:rsidRPr="004242E7">
        <w:rPr>
          <w:b/>
          <w:sz w:val="32"/>
        </w:rPr>
        <w:t>Q.5</w:t>
      </w:r>
      <w:proofErr w:type="gramStart"/>
      <w:r w:rsidRPr="004242E7">
        <w:rPr>
          <w:b/>
          <w:sz w:val="32"/>
        </w:rPr>
        <w:t>]  Suggest</w:t>
      </w:r>
      <w:proofErr w:type="gramEnd"/>
      <w:r w:rsidRPr="004242E7">
        <w:rPr>
          <w:b/>
          <w:sz w:val="32"/>
        </w:rPr>
        <w:t xml:space="preserve"> negative test cases for file saving and opening invalid files</w:t>
      </w:r>
    </w:p>
    <w:p w:rsidR="00414D26" w:rsidRPr="00414D26" w:rsidRDefault="00414D26" w:rsidP="00414D26">
      <w:pPr>
        <w:rPr>
          <w:sz w:val="24"/>
        </w:rPr>
      </w:pPr>
    </w:p>
    <w:p w:rsidR="00414D26" w:rsidRPr="00414D26" w:rsidRDefault="00414D26" w:rsidP="00414D26">
      <w:pPr>
        <w:rPr>
          <w:sz w:val="24"/>
        </w:rPr>
      </w:pPr>
    </w:p>
    <w:tbl>
      <w:tblPr>
        <w:tblpPr w:leftFromText="180" w:rightFromText="180" w:vertAnchor="page" w:horzAnchor="margin" w:tblpY="2805"/>
        <w:tblW w:w="1053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92"/>
        <w:gridCol w:w="2221"/>
        <w:gridCol w:w="3635"/>
        <w:gridCol w:w="2182"/>
      </w:tblGrid>
      <w:tr w:rsidR="004242E7" w:rsidTr="004242E7">
        <w:trPr>
          <w:trHeight w:val="469"/>
        </w:trPr>
        <w:tc>
          <w:tcPr>
            <w:tcW w:w="24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4242E7" w:rsidRDefault="004242E7" w:rsidP="004242E7">
            <w:pPr>
              <w:spacing w:after="0" w:line="240" w:lineRule="auto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Test Case Id</w:t>
            </w:r>
          </w:p>
        </w:tc>
        <w:tc>
          <w:tcPr>
            <w:tcW w:w="2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4242E7" w:rsidRDefault="004242E7" w:rsidP="004242E7">
            <w:pPr>
              <w:spacing w:after="0" w:line="240" w:lineRule="auto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 xml:space="preserve">Objective </w:t>
            </w: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4242E7" w:rsidRDefault="004242E7" w:rsidP="004242E7">
            <w:pPr>
              <w:spacing w:after="0" w:line="240" w:lineRule="auto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Test Steps Input</w:t>
            </w:r>
          </w:p>
        </w:tc>
        <w:tc>
          <w:tcPr>
            <w:tcW w:w="2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4242E7" w:rsidRDefault="004242E7" w:rsidP="004242E7">
            <w:pPr>
              <w:spacing w:after="0" w:line="240" w:lineRule="auto"/>
              <w:rPr>
                <w:b/>
                <w:bCs/>
                <w:sz w:val="32"/>
              </w:rPr>
            </w:pPr>
            <w:r>
              <w:rPr>
                <w:b/>
                <w:bCs/>
                <w:sz w:val="32"/>
              </w:rPr>
              <w:t>Expected Result</w:t>
            </w:r>
          </w:p>
        </w:tc>
      </w:tr>
      <w:tr w:rsidR="004242E7" w:rsidTr="004242E7">
        <w:trPr>
          <w:trHeight w:val="469"/>
        </w:trPr>
        <w:tc>
          <w:tcPr>
            <w:tcW w:w="24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4242E7" w:rsidRPr="004242E7" w:rsidRDefault="004242E7" w:rsidP="004242E7">
            <w:pPr>
              <w:spacing w:after="0" w:line="240" w:lineRule="auto"/>
              <w:rPr>
                <w:bCs/>
                <w:sz w:val="32"/>
                <w:szCs w:val="24"/>
              </w:rPr>
            </w:pPr>
            <w:r w:rsidRPr="004242E7">
              <w:rPr>
                <w:bCs/>
                <w:sz w:val="32"/>
                <w:szCs w:val="24"/>
              </w:rPr>
              <w:t>TC_NPAD_01</w:t>
            </w:r>
          </w:p>
        </w:tc>
        <w:tc>
          <w:tcPr>
            <w:tcW w:w="2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4242E7" w:rsidRPr="004242E7" w:rsidRDefault="004242E7" w:rsidP="004242E7">
            <w:pPr>
              <w:spacing w:after="0" w:line="240" w:lineRule="auto"/>
              <w:rPr>
                <w:bCs/>
                <w:sz w:val="32"/>
                <w:szCs w:val="24"/>
              </w:rPr>
            </w:pPr>
            <w:r w:rsidRPr="004242E7">
              <w:rPr>
                <w:bCs/>
                <w:sz w:val="32"/>
                <w:szCs w:val="24"/>
              </w:rPr>
              <w:t xml:space="preserve">Verify behavior when </w:t>
            </w:r>
            <w:r>
              <w:rPr>
                <w:bCs/>
                <w:sz w:val="32"/>
                <w:szCs w:val="24"/>
              </w:rPr>
              <w:t>saving a file without file exten</w:t>
            </w:r>
            <w:r w:rsidRPr="004242E7">
              <w:rPr>
                <w:bCs/>
                <w:sz w:val="32"/>
                <w:szCs w:val="24"/>
              </w:rPr>
              <w:t>sion</w:t>
            </w: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4242E7" w:rsidRPr="004242E7" w:rsidRDefault="004242E7" w:rsidP="004242E7">
            <w:pPr>
              <w:spacing w:after="0" w:line="240" w:lineRule="auto"/>
              <w:rPr>
                <w:bCs/>
                <w:sz w:val="32"/>
                <w:szCs w:val="24"/>
              </w:rPr>
            </w:pPr>
            <w:r w:rsidRPr="004242E7">
              <w:rPr>
                <w:bCs/>
                <w:sz w:val="32"/>
                <w:szCs w:val="24"/>
              </w:rPr>
              <w:t xml:space="preserve">Enter file name as </w:t>
            </w:r>
            <w:proofErr w:type="spellStart"/>
            <w:r w:rsidRPr="004242E7">
              <w:rPr>
                <w:bCs/>
                <w:sz w:val="32"/>
                <w:szCs w:val="24"/>
              </w:rPr>
              <w:t>datafile</w:t>
            </w:r>
            <w:proofErr w:type="spellEnd"/>
            <w:r w:rsidRPr="004242E7">
              <w:rPr>
                <w:bCs/>
                <w:sz w:val="32"/>
                <w:szCs w:val="24"/>
              </w:rPr>
              <w:t xml:space="preserve"> and click save</w:t>
            </w:r>
          </w:p>
        </w:tc>
        <w:tc>
          <w:tcPr>
            <w:tcW w:w="2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4242E7" w:rsidRPr="004242E7" w:rsidRDefault="004242E7" w:rsidP="004242E7">
            <w:pPr>
              <w:spacing w:after="0" w:line="240" w:lineRule="auto"/>
              <w:rPr>
                <w:bCs/>
                <w:sz w:val="32"/>
                <w:szCs w:val="24"/>
              </w:rPr>
            </w:pPr>
            <w:r w:rsidRPr="004242E7">
              <w:rPr>
                <w:bCs/>
                <w:sz w:val="32"/>
                <w:szCs w:val="24"/>
              </w:rPr>
              <w:t>System should reject save or prompt to add valid extension</w:t>
            </w:r>
          </w:p>
        </w:tc>
      </w:tr>
      <w:tr w:rsidR="004242E7" w:rsidTr="004242E7">
        <w:trPr>
          <w:trHeight w:val="469"/>
        </w:trPr>
        <w:tc>
          <w:tcPr>
            <w:tcW w:w="24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4242E7" w:rsidRPr="004242E7" w:rsidRDefault="004242E7" w:rsidP="004242E7">
            <w:pPr>
              <w:spacing w:after="0" w:line="240" w:lineRule="auto"/>
              <w:rPr>
                <w:bCs/>
                <w:sz w:val="32"/>
                <w:szCs w:val="24"/>
              </w:rPr>
            </w:pPr>
            <w:r w:rsidRPr="004242E7">
              <w:rPr>
                <w:bCs/>
                <w:sz w:val="32"/>
                <w:szCs w:val="24"/>
              </w:rPr>
              <w:t>TC_NPAD_01</w:t>
            </w:r>
          </w:p>
        </w:tc>
        <w:tc>
          <w:tcPr>
            <w:tcW w:w="2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4242E7" w:rsidRPr="004242E7" w:rsidRDefault="004242E7" w:rsidP="004242E7">
            <w:pPr>
              <w:spacing w:after="0" w:line="240" w:lineRule="auto"/>
              <w:rPr>
                <w:bCs/>
                <w:sz w:val="32"/>
                <w:szCs w:val="24"/>
              </w:rPr>
            </w:pPr>
            <w:r w:rsidRPr="004242E7">
              <w:rPr>
                <w:bCs/>
                <w:sz w:val="32"/>
                <w:szCs w:val="24"/>
              </w:rPr>
              <w:t>Verify behavior when opening a non-existing file</w:t>
            </w: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4242E7" w:rsidRPr="004242E7" w:rsidRDefault="004242E7" w:rsidP="004242E7">
            <w:pPr>
              <w:spacing w:after="0" w:line="240" w:lineRule="auto"/>
              <w:rPr>
                <w:bCs/>
                <w:sz w:val="32"/>
                <w:szCs w:val="24"/>
              </w:rPr>
            </w:pPr>
            <w:r w:rsidRPr="004242E7">
              <w:rPr>
                <w:bCs/>
                <w:sz w:val="32"/>
                <w:szCs w:val="24"/>
              </w:rPr>
              <w:t xml:space="preserve">Enter file name abc123.txt which does not exists </w:t>
            </w:r>
          </w:p>
        </w:tc>
        <w:tc>
          <w:tcPr>
            <w:tcW w:w="2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4242E7" w:rsidRPr="004242E7" w:rsidRDefault="004242E7" w:rsidP="004242E7">
            <w:pPr>
              <w:spacing w:after="0" w:line="240" w:lineRule="auto"/>
              <w:rPr>
                <w:bCs/>
                <w:sz w:val="32"/>
                <w:szCs w:val="24"/>
              </w:rPr>
            </w:pPr>
            <w:r w:rsidRPr="004242E7">
              <w:rPr>
                <w:bCs/>
                <w:sz w:val="32"/>
                <w:szCs w:val="24"/>
              </w:rPr>
              <w:t xml:space="preserve">System should display file not found error </w:t>
            </w:r>
          </w:p>
        </w:tc>
      </w:tr>
      <w:tr w:rsidR="004242E7" w:rsidTr="004242E7">
        <w:trPr>
          <w:trHeight w:val="469"/>
        </w:trPr>
        <w:tc>
          <w:tcPr>
            <w:tcW w:w="24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4242E7" w:rsidRPr="004242E7" w:rsidRDefault="004242E7" w:rsidP="004242E7">
            <w:pPr>
              <w:spacing w:after="0" w:line="240" w:lineRule="auto"/>
              <w:rPr>
                <w:bCs/>
                <w:sz w:val="32"/>
              </w:rPr>
            </w:pPr>
            <w:r w:rsidRPr="004242E7">
              <w:rPr>
                <w:bCs/>
                <w:sz w:val="32"/>
              </w:rPr>
              <w:t>TC_NPAD_01</w:t>
            </w:r>
          </w:p>
        </w:tc>
        <w:tc>
          <w:tcPr>
            <w:tcW w:w="2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4242E7" w:rsidRPr="004242E7" w:rsidRDefault="004242E7" w:rsidP="004242E7">
            <w:pPr>
              <w:spacing w:after="0" w:line="240" w:lineRule="auto"/>
              <w:rPr>
                <w:bCs/>
                <w:sz w:val="32"/>
              </w:rPr>
            </w:pPr>
            <w:r>
              <w:rPr>
                <w:bCs/>
                <w:sz w:val="32"/>
              </w:rPr>
              <w:t>Verify behavior when opening a corrupted file</w:t>
            </w: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4242E7" w:rsidRPr="004242E7" w:rsidRDefault="004242E7" w:rsidP="004242E7">
            <w:pPr>
              <w:spacing w:after="0" w:line="240" w:lineRule="auto"/>
              <w:rPr>
                <w:bCs/>
                <w:sz w:val="32"/>
              </w:rPr>
            </w:pPr>
            <w:r>
              <w:rPr>
                <w:bCs/>
                <w:sz w:val="32"/>
              </w:rPr>
              <w:t>Open corrupt file empty  .txt file</w:t>
            </w:r>
          </w:p>
        </w:tc>
        <w:tc>
          <w:tcPr>
            <w:tcW w:w="2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4242E7" w:rsidRPr="004242E7" w:rsidRDefault="004242E7" w:rsidP="004242E7">
            <w:pPr>
              <w:spacing w:after="0" w:line="240" w:lineRule="auto"/>
              <w:rPr>
                <w:bCs/>
                <w:sz w:val="32"/>
              </w:rPr>
            </w:pPr>
            <w:r>
              <w:rPr>
                <w:bCs/>
                <w:sz w:val="32"/>
              </w:rPr>
              <w:t xml:space="preserve">System should display unable to open file message </w:t>
            </w:r>
          </w:p>
        </w:tc>
      </w:tr>
      <w:tr w:rsidR="004242E7" w:rsidTr="004242E7">
        <w:trPr>
          <w:trHeight w:val="469"/>
        </w:trPr>
        <w:tc>
          <w:tcPr>
            <w:tcW w:w="24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4242E7" w:rsidRPr="004242E7" w:rsidRDefault="004242E7" w:rsidP="004242E7">
            <w:pPr>
              <w:spacing w:after="0" w:line="240" w:lineRule="auto"/>
              <w:rPr>
                <w:bCs/>
                <w:sz w:val="32"/>
              </w:rPr>
            </w:pPr>
            <w:r w:rsidRPr="004242E7">
              <w:rPr>
                <w:bCs/>
                <w:sz w:val="32"/>
              </w:rPr>
              <w:t>TC_NPAD_01</w:t>
            </w:r>
          </w:p>
        </w:tc>
        <w:tc>
          <w:tcPr>
            <w:tcW w:w="2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4242E7" w:rsidRPr="004242E7" w:rsidRDefault="004242E7" w:rsidP="004242E7">
            <w:pPr>
              <w:spacing w:after="0" w:line="240" w:lineRule="auto"/>
              <w:rPr>
                <w:bCs/>
                <w:sz w:val="32"/>
              </w:rPr>
            </w:pPr>
            <w:r>
              <w:rPr>
                <w:bCs/>
                <w:sz w:val="32"/>
              </w:rPr>
              <w:t>Verify behavior when opening a file without permission</w:t>
            </w: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4242E7" w:rsidRPr="004242E7" w:rsidRDefault="004242E7" w:rsidP="004242E7">
            <w:pPr>
              <w:spacing w:after="0" w:line="240" w:lineRule="auto"/>
              <w:rPr>
                <w:bCs/>
                <w:sz w:val="32"/>
              </w:rPr>
            </w:pPr>
            <w:r>
              <w:rPr>
                <w:bCs/>
                <w:sz w:val="32"/>
              </w:rPr>
              <w:t>Try opening a restricted file</w:t>
            </w:r>
          </w:p>
        </w:tc>
        <w:tc>
          <w:tcPr>
            <w:tcW w:w="2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4242E7" w:rsidRPr="004242E7" w:rsidRDefault="004242E7" w:rsidP="004242E7">
            <w:pPr>
              <w:spacing w:after="0" w:line="240" w:lineRule="auto"/>
              <w:rPr>
                <w:bCs/>
                <w:sz w:val="32"/>
              </w:rPr>
            </w:pPr>
            <w:r>
              <w:rPr>
                <w:bCs/>
                <w:sz w:val="32"/>
              </w:rPr>
              <w:t>System should display permission denied</w:t>
            </w:r>
          </w:p>
        </w:tc>
      </w:tr>
    </w:tbl>
    <w:p w:rsidR="00414D26" w:rsidRPr="00414D26" w:rsidRDefault="00414D26" w:rsidP="00414D26">
      <w:pPr>
        <w:rPr>
          <w:sz w:val="24"/>
        </w:rPr>
      </w:pPr>
    </w:p>
    <w:p w:rsidR="00414D26" w:rsidRPr="00414D26" w:rsidRDefault="00414D26" w:rsidP="00414D26">
      <w:pPr>
        <w:rPr>
          <w:sz w:val="24"/>
        </w:rPr>
      </w:pPr>
    </w:p>
    <w:p w:rsidR="00414D26" w:rsidRPr="00414D26" w:rsidRDefault="00414D26" w:rsidP="00414D26">
      <w:pPr>
        <w:rPr>
          <w:sz w:val="24"/>
        </w:rPr>
      </w:pPr>
    </w:p>
    <w:p w:rsidR="00414D26" w:rsidRPr="00414D26" w:rsidRDefault="00414D26" w:rsidP="00414D26">
      <w:pPr>
        <w:rPr>
          <w:sz w:val="24"/>
        </w:rPr>
      </w:pPr>
    </w:p>
    <w:p w:rsidR="00414D26" w:rsidRPr="00414D26" w:rsidRDefault="00414D26" w:rsidP="00414D26">
      <w:pPr>
        <w:rPr>
          <w:sz w:val="24"/>
        </w:rPr>
      </w:pPr>
    </w:p>
    <w:p w:rsidR="00414D26" w:rsidRPr="00414D26" w:rsidRDefault="00414D26" w:rsidP="00414D26">
      <w:pPr>
        <w:rPr>
          <w:sz w:val="24"/>
        </w:rPr>
      </w:pPr>
    </w:p>
    <w:p w:rsidR="00414D26" w:rsidRPr="00414D26" w:rsidRDefault="00414D26" w:rsidP="00414D26">
      <w:pPr>
        <w:rPr>
          <w:sz w:val="24"/>
        </w:rPr>
      </w:pPr>
    </w:p>
    <w:p w:rsidR="00414D26" w:rsidRPr="00414D26" w:rsidRDefault="00414D26" w:rsidP="00414D26">
      <w:pPr>
        <w:rPr>
          <w:sz w:val="24"/>
        </w:rPr>
      </w:pPr>
    </w:p>
    <w:p w:rsidR="00414D26" w:rsidRPr="00414D26" w:rsidRDefault="00414D26" w:rsidP="00414D26">
      <w:pPr>
        <w:rPr>
          <w:sz w:val="24"/>
        </w:rPr>
      </w:pPr>
    </w:p>
    <w:p w:rsidR="009D14AB" w:rsidRPr="00414D26" w:rsidRDefault="009D14AB" w:rsidP="00414D26">
      <w:pPr>
        <w:rPr>
          <w:sz w:val="24"/>
        </w:rPr>
      </w:pPr>
    </w:p>
    <w:sectPr w:rsidR="009D14AB" w:rsidRPr="00414D26" w:rsidSect="00414D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DCC"/>
    <w:rsid w:val="0002149C"/>
    <w:rsid w:val="0030476D"/>
    <w:rsid w:val="003C6DCC"/>
    <w:rsid w:val="00414D26"/>
    <w:rsid w:val="004242E7"/>
    <w:rsid w:val="005E18D9"/>
    <w:rsid w:val="009D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03F0C2"/>
  <w15:chartTrackingRefBased/>
  <w15:docId w15:val="{2D6F651D-D3EB-40F2-ACF8-131420E08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149C"/>
    <w:pPr>
      <w:spacing w:after="160" w:line="256" w:lineRule="auto"/>
    </w:pPr>
    <w:rPr>
      <w:rFonts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table" w:styleId="PlainTable1">
    <w:name w:val="Plain Table 1"/>
    <w:basedOn w:val="TableNormal"/>
    <w:uiPriority w:val="41"/>
    <w:rPr>
      <w:rFonts w:cs="Times New Roman"/>
    </w:rPr>
    <w:tblPr>
      <w:tblStyleRowBandSize w:val="1"/>
      <w:tblStyleColBandSize w:val="1"/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System32\word@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word@</Template>
  <TotalTime>0</TotalTime>
  <Pages>2</Pages>
  <Words>285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DYP</cp:lastModifiedBy>
  <cp:revision>2</cp:revision>
  <dcterms:created xsi:type="dcterms:W3CDTF">2026-01-21T17:56:00Z</dcterms:created>
  <dcterms:modified xsi:type="dcterms:W3CDTF">2026-01-21T17:56:00Z</dcterms:modified>
</cp:coreProperties>
</file>